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210a7dea-989c-4991-87f5-eab3f6a6fe69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SpendWise Solution Requirements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Project Information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</w:t>
            </w:r>
            <w:bookmarkStart w:id="0" w:name="_GoBack"/>
            <w:bookmarkEnd w:id="0"/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SWTID-2026-5035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Functional Requirements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following functional requirements define the core capabilities of the SpendWise personal expense tracking solution: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FR-1: User Authentication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Complete user authentication system for secure access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register using name, email, and password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login using email and password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FR-1.3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generates JWT token after successful login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FR-2: Secure Access Control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Protected API access with token-based authentication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FR-2.1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access protected APIs only with valid JWT token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FR-2.2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Middleware verifies JWT token before allowing access to sensitive operations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FR-3: Expense Data Management (CRUD Operations)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Complete expense transaction management capabilities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create new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view all their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FR-3.3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update their own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FR-3.4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delete their own expense records/transactions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FR-4: User Data Isolation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Secure data separation between users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FR-4.1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Each user can access only their own expense data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FR-4.2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One user cannot view or modify another user's expense records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FR-5: Database Integration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Persistent data storage and retrieval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FR-5.1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stores user profiles and expense data in MongoDB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FR-5.2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retrieves and updates data efficiently using Mongoose ODM </w:t>
      </w:r>
    </w:p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Non-Functional Requirements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following non-functional requirements ensure the SpendWise solution meets quality standards and performance expectations: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Requirement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APIs should be intuitive and easy to understand for developers at all levels. The project structure must be clear, well-organized, and follow standard conventions for expense tracking applications.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Security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All protected APIs must enforce JWT authentication. User passwords must be stored using secure hashing algorithms (bcrypt). Sensitive financial data must be protected from unauthorized access.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Reliability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system should operate consistently without crashes and handle both valid and invalid requests gracefully with appropriate error messages and status codes.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Performance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responses should be returned within reasonable time limits for typical expense tracking operations under expected user load conditions.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Availability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backend server should maintain high availability when running locally or deployed, ensuring users can consistently access their expense data through the APIs.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Scalability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project architecture should support future enhancements such as expense categories, budget tracking, reporting features, and frontend integration without requiring major structural changes.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Maintainability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Code should follow modular design principles with clear separation of concerns (controllers, routes, models, middleware) making it easy for developers to understand, debug, and extend the expense tracking functionality.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Italics" w:eastAsia="Canva Sans Italics" w:cs="Canva Sans Italics" w:hAnsi="Canva Sans Italics"/>
          <w:i/>
          <w:iCs/>
          <w:color w:val="000000"/>
          <w:sz w:val="24"/>
          <w:szCs w:val="24"/>
        </w:rPr>
        <w:t xml:space="preserve">This requirements document serves as the foundation for developing the SpendWise personal expense tracking application, ensuring all stakeholders have a clear understanding of the expected functionality and quality standards.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Canva Sans Italics">
    <w:panose1 w:val="020B0503030501040103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457</Words>
  <Characters>2916</Characters>
  <Lines>115</Lines>
  <Paragraphs>64</Paragraphs>
  <CharactersWithSpaces>3373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2026-03-08T04:32:44Z</dcterms:modified>
</cp:coreProperties>
</file>